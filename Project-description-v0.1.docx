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9EDDF8" w14:textId="77777777" w:rsidR="00FC4F48" w:rsidRDefault="007536A6">
      <w:pPr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5793C85" wp14:editId="571393DB">
            <wp:simplePos x="0" y="0"/>
            <wp:positionH relativeFrom="margin">
              <wp:align>center</wp:align>
            </wp:positionH>
            <wp:positionV relativeFrom="paragraph">
              <wp:posOffset>1247771</wp:posOffset>
            </wp:positionV>
            <wp:extent cx="190496" cy="247646"/>
            <wp:effectExtent l="0" t="0" r="4" b="0"/>
            <wp:wrapNone/>
            <wp:docPr id="851185091" name="Εικόνα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496" cy="2476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51C14B9" wp14:editId="4153C0B8">
            <wp:simplePos x="0" y="0"/>
            <wp:positionH relativeFrom="column">
              <wp:posOffset>2343150</wp:posOffset>
            </wp:positionH>
            <wp:positionV relativeFrom="paragraph">
              <wp:posOffset>1247771</wp:posOffset>
            </wp:positionV>
            <wp:extent cx="523878" cy="257175"/>
            <wp:effectExtent l="0" t="0" r="9522" b="9525"/>
            <wp:wrapNone/>
            <wp:docPr id="1809331864" name="Εικόνα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8" cy="2571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5151F92" wp14:editId="5668FDE1">
            <wp:simplePos x="0" y="0"/>
            <wp:positionH relativeFrom="column">
              <wp:posOffset>590546</wp:posOffset>
            </wp:positionH>
            <wp:positionV relativeFrom="paragraph">
              <wp:posOffset>590546</wp:posOffset>
            </wp:positionV>
            <wp:extent cx="1428750" cy="285750"/>
            <wp:effectExtent l="0" t="0" r="0" b="0"/>
            <wp:wrapNone/>
            <wp:docPr id="2082056406" name="Εικόνα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857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4E0726A" wp14:editId="0191FF8A">
            <wp:simplePos x="0" y="0"/>
            <wp:positionH relativeFrom="column">
              <wp:posOffset>3352803</wp:posOffset>
            </wp:positionH>
            <wp:positionV relativeFrom="paragraph">
              <wp:posOffset>514350</wp:posOffset>
            </wp:positionV>
            <wp:extent cx="1095378" cy="285750"/>
            <wp:effectExtent l="0" t="0" r="0" b="0"/>
            <wp:wrapNone/>
            <wp:docPr id="2051564213" name="Εικόνα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5378" cy="2857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904F8FE" wp14:editId="2ED11A64">
            <wp:simplePos x="0" y="0"/>
            <wp:positionH relativeFrom="column">
              <wp:posOffset>3143250</wp:posOffset>
            </wp:positionH>
            <wp:positionV relativeFrom="paragraph">
              <wp:posOffset>257175</wp:posOffset>
            </wp:positionV>
            <wp:extent cx="1809753" cy="771525"/>
            <wp:effectExtent l="0" t="0" r="0" b="9525"/>
            <wp:wrapNone/>
            <wp:docPr id="1163635895" name="Εικόνα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3" cy="7715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6EE45C5" wp14:editId="1DF76F6F">
            <wp:simplePos x="0" y="0"/>
            <wp:positionH relativeFrom="column">
              <wp:posOffset>314325</wp:posOffset>
            </wp:positionH>
            <wp:positionV relativeFrom="paragraph">
              <wp:posOffset>342900</wp:posOffset>
            </wp:positionV>
            <wp:extent cx="1809753" cy="771525"/>
            <wp:effectExtent l="0" t="0" r="0" b="9525"/>
            <wp:wrapNone/>
            <wp:docPr id="1697627528" name="Εικόνα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3" cy="7715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87AB923" wp14:editId="571D35F3">
            <wp:extent cx="1362071" cy="1352553"/>
            <wp:effectExtent l="0" t="0" r="0" b="0"/>
            <wp:docPr id="1039999908" name="Εικόνα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2071" cy="13525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DB63FD2" w14:textId="77777777" w:rsidR="00FC4F48" w:rsidRDefault="00FC4F48">
      <w:pPr>
        <w:jc w:val="center"/>
      </w:pPr>
    </w:p>
    <w:p w14:paraId="43BB3521" w14:textId="77777777" w:rsidR="00FC4F48" w:rsidRDefault="007536A6">
      <w:pPr>
        <w:ind w:left="72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Project-description-v0.1</w:t>
      </w:r>
    </w:p>
    <w:p w14:paraId="7FF204A8" w14:textId="77777777" w:rsidR="00FC4F48" w:rsidRDefault="00FC4F48">
      <w:pPr>
        <w:ind w:left="720"/>
        <w:jc w:val="center"/>
        <w:rPr>
          <w:b/>
          <w:bCs/>
          <w:sz w:val="40"/>
          <w:szCs w:val="40"/>
        </w:rPr>
      </w:pPr>
    </w:p>
    <w:p w14:paraId="02A9A0CA" w14:textId="77777777" w:rsidR="00FC4F48" w:rsidRDefault="00FC4F48">
      <w:pPr>
        <w:ind w:left="720"/>
        <w:jc w:val="center"/>
        <w:rPr>
          <w:b/>
          <w:bCs/>
          <w:sz w:val="40"/>
          <w:szCs w:val="40"/>
        </w:rPr>
      </w:pPr>
    </w:p>
    <w:tbl>
      <w:tblPr>
        <w:tblW w:w="756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98"/>
        <w:gridCol w:w="2777"/>
        <w:gridCol w:w="1621"/>
        <w:gridCol w:w="1666"/>
      </w:tblGrid>
      <w:tr w:rsidR="00FC4F48" w14:paraId="4C428BFD" w14:textId="77777777">
        <w:tblPrEx>
          <w:tblCellMar>
            <w:top w:w="0" w:type="dxa"/>
            <w:bottom w:w="0" w:type="dxa"/>
          </w:tblCellMar>
        </w:tblPrEx>
        <w:trPr>
          <w:trHeight w:val="432"/>
        </w:trPr>
        <w:tc>
          <w:tcPr>
            <w:tcW w:w="1498" w:type="dxa"/>
            <w:tcBorders>
              <w:bottom w:val="single" w:sz="12" w:space="0" w:color="60CAF3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8A0D52" w14:textId="77777777" w:rsidR="00FC4F48" w:rsidRDefault="00FC4F4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777" w:type="dxa"/>
            <w:tcBorders>
              <w:bottom w:val="single" w:sz="12" w:space="0" w:color="60CAF3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2DD584" w14:textId="77777777" w:rsidR="00FC4F48" w:rsidRDefault="007536A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Ονοματεπώνυμο </w:t>
            </w:r>
          </w:p>
        </w:tc>
        <w:tc>
          <w:tcPr>
            <w:tcW w:w="1621" w:type="dxa"/>
            <w:tcBorders>
              <w:bottom w:val="single" w:sz="12" w:space="0" w:color="60CAF3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64E172" w14:textId="77777777" w:rsidR="00FC4F48" w:rsidRDefault="007536A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ΑΜ</w:t>
            </w:r>
          </w:p>
        </w:tc>
        <w:tc>
          <w:tcPr>
            <w:tcW w:w="1666" w:type="dxa"/>
            <w:tcBorders>
              <w:bottom w:val="single" w:sz="12" w:space="0" w:color="60CAF3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29D0F8" w14:textId="77777777" w:rsidR="00FC4F48" w:rsidRDefault="007536A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  <w:lang w:val="en-GB"/>
              </w:rPr>
            </w:pPr>
            <w:r>
              <w:rPr>
                <w:b/>
                <w:bCs/>
                <w:sz w:val="28"/>
                <w:szCs w:val="28"/>
                <w:lang w:val="en-GB"/>
              </w:rPr>
              <w:t>E-mail</w:t>
            </w:r>
          </w:p>
        </w:tc>
      </w:tr>
      <w:tr w:rsidR="00FC4F48" w14:paraId="1CBCB930" w14:textId="77777777">
        <w:tblPrEx>
          <w:tblCellMar>
            <w:top w:w="0" w:type="dxa"/>
            <w:bottom w:w="0" w:type="dxa"/>
          </w:tblCellMar>
        </w:tblPrEx>
        <w:trPr>
          <w:trHeight w:val="845"/>
        </w:trPr>
        <w:tc>
          <w:tcPr>
            <w:tcW w:w="1498" w:type="dxa"/>
            <w:tcBorders>
              <w:top w:val="single" w:sz="2" w:space="0" w:color="60CAF3"/>
              <w:bottom w:val="single" w:sz="2" w:space="0" w:color="60CAF3"/>
              <w:right w:val="single" w:sz="2" w:space="0" w:color="60CAF3"/>
            </w:tcBorders>
            <w:shd w:val="clear" w:color="auto" w:fill="CAEDFB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015735" w14:textId="77777777" w:rsidR="00FC4F48" w:rsidRDefault="007536A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  <w:lang w:val="en-GB"/>
              </w:rPr>
            </w:pPr>
            <w:r>
              <w:rPr>
                <w:b/>
                <w:bCs/>
                <w:sz w:val="28"/>
                <w:szCs w:val="28"/>
                <w:lang w:val="en-GB"/>
              </w:rPr>
              <w:t>1</w:t>
            </w:r>
          </w:p>
        </w:tc>
        <w:tc>
          <w:tcPr>
            <w:tcW w:w="2777" w:type="dxa"/>
            <w:tcBorders>
              <w:top w:val="single" w:sz="2" w:space="0" w:color="60CAF3"/>
              <w:left w:val="single" w:sz="2" w:space="0" w:color="60CAF3"/>
              <w:bottom w:val="single" w:sz="2" w:space="0" w:color="60CAF3"/>
              <w:right w:val="single" w:sz="2" w:space="0" w:color="60CAF3"/>
            </w:tcBorders>
            <w:shd w:val="clear" w:color="auto" w:fill="CAEDFB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7B4E1E" w14:textId="77777777" w:rsidR="00FC4F48" w:rsidRDefault="007536A6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Γεώργιος </w:t>
            </w:r>
            <w:proofErr w:type="spellStart"/>
            <w:r>
              <w:rPr>
                <w:sz w:val="28"/>
                <w:szCs w:val="28"/>
              </w:rPr>
              <w:t>Τσομπανάκης</w:t>
            </w:r>
            <w:proofErr w:type="spellEnd"/>
          </w:p>
        </w:tc>
        <w:tc>
          <w:tcPr>
            <w:tcW w:w="1621" w:type="dxa"/>
            <w:tcBorders>
              <w:top w:val="single" w:sz="2" w:space="0" w:color="60CAF3"/>
              <w:left w:val="single" w:sz="2" w:space="0" w:color="60CAF3"/>
              <w:bottom w:val="single" w:sz="2" w:space="0" w:color="60CAF3"/>
              <w:right w:val="single" w:sz="2" w:space="0" w:color="60CAF3"/>
            </w:tcBorders>
            <w:shd w:val="clear" w:color="auto" w:fill="CAEDFB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70A1C7" w14:textId="77777777" w:rsidR="00FC4F48" w:rsidRDefault="007536A6">
            <w:pPr>
              <w:spacing w:after="0"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1104819</w:t>
            </w:r>
          </w:p>
        </w:tc>
        <w:tc>
          <w:tcPr>
            <w:tcW w:w="1666" w:type="dxa"/>
            <w:tcBorders>
              <w:top w:val="single" w:sz="2" w:space="0" w:color="60CAF3"/>
              <w:left w:val="single" w:sz="2" w:space="0" w:color="60CAF3"/>
              <w:bottom w:val="single" w:sz="2" w:space="0" w:color="60CAF3"/>
            </w:tcBorders>
            <w:shd w:val="clear" w:color="auto" w:fill="CAEDFB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FB10B4" w14:textId="77777777" w:rsidR="00FC4F48" w:rsidRDefault="00FC4F48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</w:tr>
      <w:tr w:rsidR="00FC4F48" w14:paraId="4A02FA36" w14:textId="77777777">
        <w:tblPrEx>
          <w:tblCellMar>
            <w:top w:w="0" w:type="dxa"/>
            <w:bottom w:w="0" w:type="dxa"/>
          </w:tblCellMar>
        </w:tblPrEx>
        <w:trPr>
          <w:trHeight w:val="864"/>
        </w:trPr>
        <w:tc>
          <w:tcPr>
            <w:tcW w:w="1498" w:type="dxa"/>
            <w:tcBorders>
              <w:top w:val="single" w:sz="2" w:space="0" w:color="60CAF3"/>
              <w:bottom w:val="single" w:sz="2" w:space="0" w:color="60CAF3"/>
              <w:right w:val="single" w:sz="2" w:space="0" w:color="60CAF3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191A37" w14:textId="77777777" w:rsidR="00FC4F48" w:rsidRDefault="007536A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  <w:lang w:val="en-GB"/>
              </w:rPr>
            </w:pPr>
            <w:r>
              <w:rPr>
                <w:b/>
                <w:bCs/>
                <w:sz w:val="28"/>
                <w:szCs w:val="28"/>
                <w:lang w:val="en-GB"/>
              </w:rPr>
              <w:t>2</w:t>
            </w:r>
          </w:p>
        </w:tc>
        <w:tc>
          <w:tcPr>
            <w:tcW w:w="2777" w:type="dxa"/>
            <w:tcBorders>
              <w:top w:val="single" w:sz="2" w:space="0" w:color="60CAF3"/>
              <w:left w:val="single" w:sz="2" w:space="0" w:color="60CAF3"/>
              <w:bottom w:val="single" w:sz="2" w:space="0" w:color="60CAF3"/>
              <w:right w:val="single" w:sz="2" w:space="0" w:color="60CAF3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0F7729" w14:textId="77777777" w:rsidR="00FC4F48" w:rsidRDefault="007536A6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Βασίλειος </w:t>
            </w:r>
            <w:proofErr w:type="spellStart"/>
            <w:r>
              <w:rPr>
                <w:sz w:val="28"/>
                <w:szCs w:val="28"/>
              </w:rPr>
              <w:t>Φωτείνης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621" w:type="dxa"/>
            <w:tcBorders>
              <w:top w:val="single" w:sz="2" w:space="0" w:color="60CAF3"/>
              <w:left w:val="single" w:sz="2" w:space="0" w:color="60CAF3"/>
              <w:bottom w:val="single" w:sz="2" w:space="0" w:color="60CAF3"/>
              <w:right w:val="single" w:sz="2" w:space="0" w:color="60CAF3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5B4F29" w14:textId="77777777" w:rsidR="00FC4F48" w:rsidRDefault="007536A6">
            <w:pPr>
              <w:spacing w:after="0"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1100751</w:t>
            </w:r>
          </w:p>
        </w:tc>
        <w:tc>
          <w:tcPr>
            <w:tcW w:w="1666" w:type="dxa"/>
            <w:tcBorders>
              <w:top w:val="single" w:sz="2" w:space="0" w:color="60CAF3"/>
              <w:left w:val="single" w:sz="2" w:space="0" w:color="60CAF3"/>
              <w:bottom w:val="single" w:sz="2" w:space="0" w:color="60CAF3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F8CDFC" w14:textId="77777777" w:rsidR="00FC4F48" w:rsidRDefault="00FC4F48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</w:tr>
      <w:tr w:rsidR="00FC4F48" w14:paraId="190687BB" w14:textId="77777777">
        <w:tblPrEx>
          <w:tblCellMar>
            <w:top w:w="0" w:type="dxa"/>
            <w:bottom w:w="0" w:type="dxa"/>
          </w:tblCellMar>
        </w:tblPrEx>
        <w:trPr>
          <w:trHeight w:val="864"/>
        </w:trPr>
        <w:tc>
          <w:tcPr>
            <w:tcW w:w="1498" w:type="dxa"/>
            <w:tcBorders>
              <w:top w:val="single" w:sz="2" w:space="0" w:color="60CAF3"/>
              <w:bottom w:val="single" w:sz="2" w:space="0" w:color="60CAF3"/>
              <w:right w:val="single" w:sz="2" w:space="0" w:color="60CAF3"/>
            </w:tcBorders>
            <w:shd w:val="clear" w:color="auto" w:fill="CAEDFB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45D643" w14:textId="77777777" w:rsidR="00FC4F48" w:rsidRDefault="007536A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  <w:lang w:val="en-GB"/>
              </w:rPr>
            </w:pPr>
            <w:r>
              <w:rPr>
                <w:b/>
                <w:bCs/>
                <w:sz w:val="28"/>
                <w:szCs w:val="28"/>
                <w:lang w:val="en-GB"/>
              </w:rPr>
              <w:t>3</w:t>
            </w:r>
          </w:p>
        </w:tc>
        <w:tc>
          <w:tcPr>
            <w:tcW w:w="2777" w:type="dxa"/>
            <w:tcBorders>
              <w:top w:val="single" w:sz="2" w:space="0" w:color="60CAF3"/>
              <w:left w:val="single" w:sz="2" w:space="0" w:color="60CAF3"/>
              <w:bottom w:val="single" w:sz="2" w:space="0" w:color="60CAF3"/>
              <w:right w:val="single" w:sz="2" w:space="0" w:color="60CAF3"/>
            </w:tcBorders>
            <w:shd w:val="clear" w:color="auto" w:fill="CAEDFB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39B0B7" w14:textId="77777777" w:rsidR="00FC4F48" w:rsidRDefault="007536A6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Χριστόφορος </w:t>
            </w:r>
            <w:proofErr w:type="spellStart"/>
            <w:r>
              <w:rPr>
                <w:sz w:val="28"/>
                <w:szCs w:val="28"/>
              </w:rPr>
              <w:t>Θεοδοσόπουλος</w:t>
            </w:r>
            <w:proofErr w:type="spellEnd"/>
          </w:p>
        </w:tc>
        <w:tc>
          <w:tcPr>
            <w:tcW w:w="1621" w:type="dxa"/>
            <w:tcBorders>
              <w:top w:val="single" w:sz="2" w:space="0" w:color="60CAF3"/>
              <w:left w:val="single" w:sz="2" w:space="0" w:color="60CAF3"/>
              <w:bottom w:val="single" w:sz="2" w:space="0" w:color="60CAF3"/>
              <w:right w:val="single" w:sz="2" w:space="0" w:color="60CAF3"/>
            </w:tcBorders>
            <w:shd w:val="clear" w:color="auto" w:fill="CAEDFB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3D375E" w14:textId="77777777" w:rsidR="00FC4F48" w:rsidRDefault="007536A6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1100557</w:t>
            </w:r>
          </w:p>
        </w:tc>
        <w:tc>
          <w:tcPr>
            <w:tcW w:w="1666" w:type="dxa"/>
            <w:tcBorders>
              <w:top w:val="single" w:sz="2" w:space="0" w:color="60CAF3"/>
              <w:left w:val="single" w:sz="2" w:space="0" w:color="60CAF3"/>
              <w:bottom w:val="single" w:sz="2" w:space="0" w:color="60CAF3"/>
            </w:tcBorders>
            <w:shd w:val="clear" w:color="auto" w:fill="CAEDFB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81F7A6" w14:textId="77777777" w:rsidR="00FC4F48" w:rsidRDefault="00FC4F48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</w:tr>
      <w:tr w:rsidR="00FC4F48" w14:paraId="6D94650E" w14:textId="77777777">
        <w:tblPrEx>
          <w:tblCellMar>
            <w:top w:w="0" w:type="dxa"/>
            <w:bottom w:w="0" w:type="dxa"/>
          </w:tblCellMar>
        </w:tblPrEx>
        <w:trPr>
          <w:trHeight w:val="404"/>
        </w:trPr>
        <w:tc>
          <w:tcPr>
            <w:tcW w:w="1498" w:type="dxa"/>
            <w:tcBorders>
              <w:top w:val="single" w:sz="2" w:space="0" w:color="60CAF3"/>
              <w:bottom w:val="single" w:sz="2" w:space="0" w:color="60CAF3"/>
              <w:right w:val="single" w:sz="2" w:space="0" w:color="60CAF3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91BE0B" w14:textId="77777777" w:rsidR="00FC4F48" w:rsidRDefault="007536A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  <w:lang w:val="en-GB"/>
              </w:rPr>
            </w:pPr>
            <w:r>
              <w:rPr>
                <w:b/>
                <w:bCs/>
                <w:sz w:val="28"/>
                <w:szCs w:val="28"/>
                <w:lang w:val="en-GB"/>
              </w:rPr>
              <w:t>4</w:t>
            </w:r>
          </w:p>
        </w:tc>
        <w:tc>
          <w:tcPr>
            <w:tcW w:w="2777" w:type="dxa"/>
            <w:tcBorders>
              <w:top w:val="single" w:sz="2" w:space="0" w:color="60CAF3"/>
              <w:left w:val="single" w:sz="2" w:space="0" w:color="60CAF3"/>
              <w:bottom w:val="single" w:sz="2" w:space="0" w:color="60CAF3"/>
              <w:right w:val="single" w:sz="2" w:space="0" w:color="60CAF3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46CCF" w14:textId="77777777" w:rsidR="00FC4F48" w:rsidRDefault="007536A6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Δημήτρης Παντελής</w:t>
            </w:r>
          </w:p>
        </w:tc>
        <w:tc>
          <w:tcPr>
            <w:tcW w:w="1621" w:type="dxa"/>
            <w:tcBorders>
              <w:top w:val="single" w:sz="2" w:space="0" w:color="60CAF3"/>
              <w:left w:val="single" w:sz="2" w:space="0" w:color="60CAF3"/>
              <w:bottom w:val="single" w:sz="2" w:space="0" w:color="60CAF3"/>
              <w:right w:val="single" w:sz="2" w:space="0" w:color="60CAF3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3F1F9C" w14:textId="77777777" w:rsidR="00FC4F48" w:rsidRDefault="007536A6">
            <w:pPr>
              <w:spacing w:after="0"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1104777</w:t>
            </w:r>
          </w:p>
        </w:tc>
        <w:tc>
          <w:tcPr>
            <w:tcW w:w="1666" w:type="dxa"/>
            <w:tcBorders>
              <w:top w:val="single" w:sz="2" w:space="0" w:color="60CAF3"/>
              <w:left w:val="single" w:sz="2" w:space="0" w:color="60CAF3"/>
              <w:bottom w:val="single" w:sz="2" w:space="0" w:color="60CAF3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AC786A" w14:textId="77777777" w:rsidR="00FC4F48" w:rsidRDefault="00FC4F48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</w:tr>
      <w:tr w:rsidR="00FC4F48" w14:paraId="2DC469A1" w14:textId="77777777">
        <w:tblPrEx>
          <w:tblCellMar>
            <w:top w:w="0" w:type="dxa"/>
            <w:bottom w:w="0" w:type="dxa"/>
          </w:tblCellMar>
        </w:tblPrEx>
        <w:trPr>
          <w:trHeight w:val="303"/>
        </w:trPr>
        <w:tc>
          <w:tcPr>
            <w:tcW w:w="1498" w:type="dxa"/>
            <w:tcBorders>
              <w:top w:val="single" w:sz="2" w:space="0" w:color="60CAF3"/>
              <w:bottom w:val="single" w:sz="2" w:space="0" w:color="60CAF3"/>
              <w:right w:val="single" w:sz="2" w:space="0" w:color="60CAF3"/>
            </w:tcBorders>
            <w:shd w:val="clear" w:color="auto" w:fill="CAEDFB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F5AF29" w14:textId="77777777" w:rsidR="00FC4F48" w:rsidRDefault="007536A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  <w:lang w:val="en-GB"/>
              </w:rPr>
            </w:pPr>
            <w:r>
              <w:rPr>
                <w:b/>
                <w:bCs/>
                <w:sz w:val="28"/>
                <w:szCs w:val="28"/>
                <w:lang w:val="en-GB"/>
              </w:rPr>
              <w:t>5</w:t>
            </w:r>
          </w:p>
        </w:tc>
        <w:tc>
          <w:tcPr>
            <w:tcW w:w="2777" w:type="dxa"/>
            <w:tcBorders>
              <w:top w:val="single" w:sz="2" w:space="0" w:color="60CAF3"/>
              <w:left w:val="single" w:sz="2" w:space="0" w:color="60CAF3"/>
              <w:bottom w:val="single" w:sz="2" w:space="0" w:color="60CAF3"/>
              <w:right w:val="single" w:sz="2" w:space="0" w:color="60CAF3"/>
            </w:tcBorders>
            <w:shd w:val="clear" w:color="auto" w:fill="CAEDFB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4DB973" w14:textId="77777777" w:rsidR="00FC4F48" w:rsidRDefault="007536A6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Μιχάλης </w:t>
            </w:r>
            <w:proofErr w:type="spellStart"/>
            <w:r>
              <w:rPr>
                <w:sz w:val="28"/>
                <w:szCs w:val="28"/>
              </w:rPr>
              <w:t>Γκουλάλα</w:t>
            </w:r>
            <w:proofErr w:type="spellEnd"/>
          </w:p>
        </w:tc>
        <w:tc>
          <w:tcPr>
            <w:tcW w:w="1621" w:type="dxa"/>
            <w:tcBorders>
              <w:top w:val="single" w:sz="2" w:space="0" w:color="60CAF3"/>
              <w:left w:val="single" w:sz="2" w:space="0" w:color="60CAF3"/>
              <w:bottom w:val="single" w:sz="2" w:space="0" w:color="60CAF3"/>
              <w:right w:val="single" w:sz="2" w:space="0" w:color="60CAF3"/>
            </w:tcBorders>
            <w:shd w:val="clear" w:color="auto" w:fill="CAEDFB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02680" w14:textId="77777777" w:rsidR="00FC4F48" w:rsidRDefault="007536A6">
            <w:pPr>
              <w:spacing w:after="0" w:line="24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1100521</w:t>
            </w:r>
          </w:p>
        </w:tc>
        <w:tc>
          <w:tcPr>
            <w:tcW w:w="1666" w:type="dxa"/>
            <w:tcBorders>
              <w:top w:val="single" w:sz="2" w:space="0" w:color="60CAF3"/>
              <w:left w:val="single" w:sz="2" w:space="0" w:color="60CAF3"/>
              <w:bottom w:val="single" w:sz="2" w:space="0" w:color="60CAF3"/>
            </w:tcBorders>
            <w:shd w:val="clear" w:color="auto" w:fill="CAEDFB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61DF69" w14:textId="77777777" w:rsidR="00FC4F48" w:rsidRDefault="00FC4F48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63151EF3" w14:textId="77777777" w:rsidR="00FC4F48" w:rsidRDefault="00FC4F48">
      <w:pPr>
        <w:ind w:left="720"/>
        <w:jc w:val="center"/>
        <w:rPr>
          <w:sz w:val="28"/>
          <w:szCs w:val="28"/>
        </w:rPr>
      </w:pPr>
    </w:p>
    <w:p w14:paraId="3C514BD6" w14:textId="77777777" w:rsidR="00FC4F48" w:rsidRDefault="00FC4F48">
      <w:pPr>
        <w:ind w:left="720"/>
        <w:jc w:val="center"/>
        <w:rPr>
          <w:sz w:val="28"/>
          <w:szCs w:val="28"/>
        </w:rPr>
      </w:pPr>
    </w:p>
    <w:p w14:paraId="15D71860" w14:textId="77777777" w:rsidR="00FC4F48" w:rsidRDefault="00FC4F48">
      <w:pPr>
        <w:ind w:left="720"/>
        <w:jc w:val="center"/>
        <w:rPr>
          <w:sz w:val="28"/>
          <w:szCs w:val="28"/>
        </w:rPr>
      </w:pPr>
    </w:p>
    <w:p w14:paraId="77CEE739" w14:textId="77777777" w:rsidR="00FC4F48" w:rsidRDefault="00FC4F48">
      <w:pPr>
        <w:ind w:left="720"/>
        <w:jc w:val="center"/>
        <w:rPr>
          <w:sz w:val="28"/>
          <w:szCs w:val="28"/>
        </w:rPr>
      </w:pPr>
    </w:p>
    <w:p w14:paraId="5789796E" w14:textId="77777777" w:rsidR="00FC4F48" w:rsidRDefault="00FC4F48">
      <w:pPr>
        <w:ind w:left="720"/>
        <w:jc w:val="center"/>
        <w:rPr>
          <w:sz w:val="28"/>
          <w:szCs w:val="28"/>
        </w:rPr>
      </w:pPr>
    </w:p>
    <w:p w14:paraId="50045763" w14:textId="77777777" w:rsidR="00FC4F48" w:rsidRDefault="00FC4F48">
      <w:pPr>
        <w:ind w:left="720"/>
        <w:jc w:val="center"/>
        <w:rPr>
          <w:sz w:val="28"/>
          <w:szCs w:val="28"/>
        </w:rPr>
      </w:pPr>
    </w:p>
    <w:p w14:paraId="5199566B" w14:textId="77777777" w:rsidR="00FC4F48" w:rsidRDefault="00FC4F48">
      <w:pPr>
        <w:ind w:left="720"/>
        <w:jc w:val="center"/>
        <w:rPr>
          <w:sz w:val="28"/>
          <w:szCs w:val="28"/>
        </w:rPr>
      </w:pPr>
    </w:p>
    <w:p w14:paraId="02951E77" w14:textId="77777777" w:rsidR="00FC4F48" w:rsidRDefault="00FC4F48">
      <w:pPr>
        <w:ind w:left="720"/>
        <w:jc w:val="center"/>
        <w:rPr>
          <w:sz w:val="28"/>
          <w:szCs w:val="28"/>
        </w:rPr>
      </w:pPr>
    </w:p>
    <w:p w14:paraId="2DBE7BAC" w14:textId="77777777" w:rsidR="00FC4F48" w:rsidRDefault="00FC4F48">
      <w:pPr>
        <w:rPr>
          <w:sz w:val="28"/>
          <w:szCs w:val="28"/>
        </w:rPr>
      </w:pPr>
    </w:p>
    <w:p w14:paraId="7F9B310D" w14:textId="77777777" w:rsidR="00FC4F48" w:rsidRDefault="007536A6">
      <w:r>
        <w:rPr>
          <w:sz w:val="32"/>
          <w:szCs w:val="32"/>
        </w:rPr>
        <w:lastRenderedPageBreak/>
        <w:t>Στην εφαρμογή μας:</w:t>
      </w:r>
    </w:p>
    <w:p w14:paraId="7FB5C012" w14:textId="77777777" w:rsidR="00FC4F48" w:rsidRDefault="007536A6">
      <w:pPr>
        <w:ind w:left="720"/>
        <w:rPr>
          <w:sz w:val="32"/>
          <w:szCs w:val="32"/>
        </w:rPr>
      </w:pPr>
      <w:r>
        <w:rPr>
          <w:sz w:val="32"/>
          <w:szCs w:val="32"/>
        </w:rPr>
        <w:t>Ο Χρήστης θα μπορεί:</w:t>
      </w:r>
    </w:p>
    <w:p w14:paraId="7A967895" w14:textId="77777777" w:rsidR="00FC4F48" w:rsidRDefault="007536A6">
      <w:pPr>
        <w:pStyle w:val="a6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Να κάνει εγγραφή στην εφαρμογή και τα δηλώνει τα προσωπικά του στοιχεία </w:t>
      </w:r>
    </w:p>
    <w:p w14:paraId="799CEAAE" w14:textId="77777777" w:rsidR="00FC4F48" w:rsidRDefault="007536A6">
      <w:pPr>
        <w:pStyle w:val="a6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Να συνδέεται στην εφαρμογή ως ήδη εγγεγραμμένος χρήστης </w:t>
      </w:r>
    </w:p>
    <w:p w14:paraId="13E40D79" w14:textId="77777777" w:rsidR="00FC4F48" w:rsidRDefault="007536A6">
      <w:pPr>
        <w:pStyle w:val="a6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Να αναζητά διαθέσιμα γήπεδα ανάλογα με το άθλημα που επιθυμεί και την περιοχή </w:t>
      </w:r>
    </w:p>
    <w:p w14:paraId="2EE5A2F7" w14:textId="77777777" w:rsidR="00FC4F48" w:rsidRDefault="007536A6">
      <w:pPr>
        <w:pStyle w:val="a6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Να </w:t>
      </w:r>
      <w:r>
        <w:rPr>
          <w:sz w:val="32"/>
          <w:szCs w:val="32"/>
        </w:rPr>
        <w:t xml:space="preserve">δημιουργεί κρατήσεις </w:t>
      </w:r>
    </w:p>
    <w:p w14:paraId="3AA9A690" w14:textId="77777777" w:rsidR="00FC4F48" w:rsidRDefault="007536A6">
      <w:pPr>
        <w:pStyle w:val="a6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Να επεξεργάζεται κρατήσεις </w:t>
      </w:r>
    </w:p>
    <w:p w14:paraId="1967AB12" w14:textId="77777777" w:rsidR="00FC4F48" w:rsidRDefault="007536A6">
      <w:pPr>
        <w:pStyle w:val="a6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Να βρίσκει αντιπάλους </w:t>
      </w:r>
    </w:p>
    <w:p w14:paraId="391A9354" w14:textId="77777777" w:rsidR="00FC4F48" w:rsidRDefault="007536A6">
      <w:pPr>
        <w:pStyle w:val="a6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Να κάνει κριτικές για τα γήπεδα</w:t>
      </w:r>
    </w:p>
    <w:p w14:paraId="4B92C36C" w14:textId="77777777" w:rsidR="00FC4F48" w:rsidRPr="007536A6" w:rsidRDefault="00FC4F48">
      <w:pPr>
        <w:rPr>
          <w:sz w:val="32"/>
          <w:szCs w:val="32"/>
        </w:rPr>
      </w:pPr>
    </w:p>
    <w:p w14:paraId="585FF221" w14:textId="77777777" w:rsidR="00FC4F48" w:rsidRDefault="00FC4F48">
      <w:pPr>
        <w:ind w:left="720"/>
        <w:rPr>
          <w:sz w:val="28"/>
          <w:szCs w:val="28"/>
        </w:rPr>
      </w:pPr>
    </w:p>
    <w:p w14:paraId="73D8CB67" w14:textId="77777777" w:rsidR="00FC4F48" w:rsidRPr="007536A6" w:rsidRDefault="00FC4F48"/>
    <w:p w14:paraId="5F003271" w14:textId="77777777" w:rsidR="00FC4F48" w:rsidRPr="007536A6" w:rsidRDefault="00FC4F48"/>
    <w:p w14:paraId="259BF4FD" w14:textId="77777777" w:rsidR="00FC4F48" w:rsidRPr="007536A6" w:rsidRDefault="00FC4F48"/>
    <w:p w14:paraId="6B1262E0" w14:textId="77777777" w:rsidR="00FC4F48" w:rsidRPr="007536A6" w:rsidRDefault="00FC4F48"/>
    <w:p w14:paraId="3B682AD4" w14:textId="77777777" w:rsidR="00FC4F48" w:rsidRPr="007536A6" w:rsidRDefault="00FC4F48"/>
    <w:p w14:paraId="263FDFCF" w14:textId="77777777" w:rsidR="00FC4F48" w:rsidRPr="007536A6" w:rsidRDefault="00FC4F48"/>
    <w:p w14:paraId="7B79C50A" w14:textId="77777777" w:rsidR="00FC4F48" w:rsidRPr="007536A6" w:rsidRDefault="00FC4F48"/>
    <w:p w14:paraId="0988FD5B" w14:textId="77777777" w:rsidR="00FC4F48" w:rsidRPr="007536A6" w:rsidRDefault="00FC4F48"/>
    <w:p w14:paraId="676C551D" w14:textId="77777777" w:rsidR="00FC4F48" w:rsidRPr="007536A6" w:rsidRDefault="00FC4F48"/>
    <w:p w14:paraId="420A1732" w14:textId="77777777" w:rsidR="00FC4F48" w:rsidRPr="007536A6" w:rsidRDefault="00FC4F48"/>
    <w:p w14:paraId="1828B4F4" w14:textId="77777777" w:rsidR="00FC4F48" w:rsidRPr="007536A6" w:rsidRDefault="00FC4F48"/>
    <w:p w14:paraId="6CB2BBAC" w14:textId="77777777" w:rsidR="00FC4F48" w:rsidRPr="007536A6" w:rsidRDefault="00FC4F48"/>
    <w:p w14:paraId="1FD696D2" w14:textId="77777777" w:rsidR="00FC4F48" w:rsidRPr="007536A6" w:rsidRDefault="00FC4F48"/>
    <w:p w14:paraId="0664A7F8" w14:textId="77777777" w:rsidR="00FC4F48" w:rsidRPr="007536A6" w:rsidRDefault="00FC4F48"/>
    <w:p w14:paraId="5E8C98FA" w14:textId="77777777" w:rsidR="00FC4F48" w:rsidRPr="007536A6" w:rsidRDefault="00FC4F48">
      <w:pPr>
        <w:jc w:val="center"/>
        <w:rPr>
          <w:b/>
          <w:bCs/>
          <w:sz w:val="36"/>
          <w:szCs w:val="36"/>
        </w:rPr>
      </w:pPr>
    </w:p>
    <w:p w14:paraId="52D59E63" w14:textId="77777777" w:rsidR="00FC4F48" w:rsidRDefault="007536A6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Mockup Screens</w:t>
      </w:r>
    </w:p>
    <w:p w14:paraId="682A278F" w14:textId="77777777" w:rsidR="00FC4F48" w:rsidRDefault="00FC4F48">
      <w:pPr>
        <w:rPr>
          <w:lang w:val="en-US"/>
        </w:rPr>
      </w:pPr>
    </w:p>
    <w:p w14:paraId="343C92DC" w14:textId="77777777" w:rsidR="00FC4F48" w:rsidRDefault="007536A6">
      <w:r>
        <w:rPr>
          <w:b/>
          <w:bCs/>
          <w:shd w:val="clear" w:color="auto" w:fill="FFFF00"/>
          <w:lang w:val="en-US"/>
        </w:rPr>
        <w:t>Home Page:</w:t>
      </w:r>
    </w:p>
    <w:p w14:paraId="12DAC9B5" w14:textId="77777777" w:rsidR="00FC4F48" w:rsidRDefault="007536A6">
      <w:r>
        <w:rPr>
          <w:noProof/>
          <w:lang w:val="en-US"/>
        </w:rPr>
        <w:drawing>
          <wp:inline distT="0" distB="0" distL="0" distR="0" wp14:anchorId="16AB9B00" wp14:editId="5065FBCE">
            <wp:extent cx="6213119" cy="3310018"/>
            <wp:effectExtent l="0" t="0" r="0" b="4682"/>
            <wp:docPr id="699244246" name="Εικόνα 4" descr="Εικόνα που περιέχει ορθογώνιο παραλληλόγραμμο, στιγμιότυπο οθόνης, παιχνίδι&#10;&#10;Το περιεχόμενο που δημιουργείται από τεχνολογία AI ενδέχεται να είναι εσφαλμένο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3119" cy="331001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E78D8AD" w14:textId="77777777" w:rsidR="00FC4F48" w:rsidRDefault="007536A6">
      <w:r>
        <w:rPr>
          <w:b/>
          <w:bCs/>
          <w:shd w:val="clear" w:color="auto" w:fill="FFFF00"/>
          <w:lang w:val="en-US"/>
        </w:rPr>
        <w:t>Sign Up Page:</w:t>
      </w:r>
    </w:p>
    <w:p w14:paraId="2D1D6055" w14:textId="77777777" w:rsidR="00FC4F48" w:rsidRDefault="007536A6">
      <w:r>
        <w:rPr>
          <w:noProof/>
          <w:lang w:val="en-US"/>
        </w:rPr>
        <w:drawing>
          <wp:inline distT="0" distB="0" distL="0" distR="0" wp14:anchorId="7379FF80" wp14:editId="2A4BC065">
            <wp:extent cx="6230730" cy="3353909"/>
            <wp:effectExtent l="0" t="0" r="0" b="0"/>
            <wp:docPr id="987319026" name="Εικόνα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0730" cy="335390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B055D8A" w14:textId="77777777" w:rsidR="00FC4F48" w:rsidRDefault="00FC4F48">
      <w:pPr>
        <w:rPr>
          <w:lang w:val="en-US"/>
        </w:rPr>
      </w:pPr>
    </w:p>
    <w:p w14:paraId="77E26DF7" w14:textId="77777777" w:rsidR="00FC4F48" w:rsidRDefault="00FC4F48">
      <w:pPr>
        <w:rPr>
          <w:lang w:val="en-US"/>
        </w:rPr>
      </w:pPr>
    </w:p>
    <w:p w14:paraId="44A1A014" w14:textId="77777777" w:rsidR="00FC4F48" w:rsidRPr="007536A6" w:rsidRDefault="007536A6">
      <w:pPr>
        <w:rPr>
          <w:lang w:val="en-US"/>
        </w:rPr>
      </w:pPr>
      <w:r>
        <w:rPr>
          <w:b/>
          <w:bCs/>
          <w:shd w:val="clear" w:color="auto" w:fill="FFFF00"/>
          <w:lang w:val="en-US"/>
        </w:rPr>
        <w:t>Log In Page:</w:t>
      </w:r>
      <w:r>
        <w:rPr>
          <w:b/>
          <w:bCs/>
          <w:noProof/>
          <w:shd w:val="clear" w:color="auto" w:fill="FFFF00"/>
          <w:lang w:val="en-US"/>
        </w:rPr>
        <w:drawing>
          <wp:inline distT="0" distB="0" distL="0" distR="0" wp14:anchorId="3720B5F0" wp14:editId="7CF08A75">
            <wp:extent cx="6142353" cy="4289148"/>
            <wp:effectExtent l="0" t="0" r="0" b="0"/>
            <wp:docPr id="153176870" name="Εικόνα 3" descr="Εικόνα που περιέχει στιγμιότυπο οθόνης, γραμμή, ορθογώνιο παραλληλόγραμμο&#10;&#10;Το περιεχόμενο που δημιουργείται από τεχνολογία AI ενδέχεται να είναι εσφαλμένο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2353" cy="428914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7870925" w14:textId="77777777" w:rsidR="00FC4F48" w:rsidRDefault="00FC4F48">
      <w:pPr>
        <w:rPr>
          <w:lang w:val="en-US"/>
        </w:rPr>
      </w:pPr>
    </w:p>
    <w:p w14:paraId="627676CE" w14:textId="77777777" w:rsidR="00FC4F48" w:rsidRPr="007536A6" w:rsidRDefault="007536A6">
      <w:pPr>
        <w:rPr>
          <w:lang w:val="en-US"/>
        </w:rPr>
      </w:pPr>
      <w:r>
        <w:rPr>
          <w:b/>
          <w:bCs/>
          <w:shd w:val="clear" w:color="auto" w:fill="FFFF00"/>
          <w:lang w:val="en-US"/>
        </w:rPr>
        <w:t>Choose a sport:</w:t>
      </w:r>
    </w:p>
    <w:p w14:paraId="75B896AC" w14:textId="77777777" w:rsidR="00FC4F48" w:rsidRDefault="007536A6">
      <w:r>
        <w:rPr>
          <w:b/>
          <w:bCs/>
          <w:noProof/>
          <w:lang w:val="en-US"/>
        </w:rPr>
        <w:lastRenderedPageBreak/>
        <w:drawing>
          <wp:inline distT="0" distB="0" distL="0" distR="0" wp14:anchorId="32FC9547" wp14:editId="1EF7987D">
            <wp:extent cx="6157441" cy="3290733"/>
            <wp:effectExtent l="0" t="0" r="0" b="4917"/>
            <wp:docPr id="1317874598" name="Εικόνα 5" descr="Εικόνα που περιέχει ποδόσφαιρο, αθλητικός εξοπλισμός, άτομο, καρτούν&#10;&#10;Το περιεχόμενο που δημιουργείται από τεχνολογία AI ενδέχεται να είναι εσφαλμένο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7441" cy="329073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sectPr w:rsidR="00FC4F48">
      <w:pgSz w:w="11906" w:h="16838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699966" w14:textId="77777777" w:rsidR="007536A6" w:rsidRDefault="007536A6">
      <w:pPr>
        <w:spacing w:after="0" w:line="240" w:lineRule="auto"/>
      </w:pPr>
      <w:r>
        <w:separator/>
      </w:r>
    </w:p>
  </w:endnote>
  <w:endnote w:type="continuationSeparator" w:id="0">
    <w:p w14:paraId="4C2E9D09" w14:textId="77777777" w:rsidR="007536A6" w:rsidRDefault="007536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ADC909" w14:textId="77777777" w:rsidR="007536A6" w:rsidRDefault="007536A6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3F0B02B3" w14:textId="77777777" w:rsidR="007536A6" w:rsidRDefault="007536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CA1A94"/>
    <w:multiLevelType w:val="multilevel"/>
    <w:tmpl w:val="BB74E95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."/>
      <w:lvlJc w:val="left"/>
      <w:pPr>
        <w:ind w:left="2160" w:hanging="360"/>
      </w:pPr>
    </w:lvl>
    <w:lvl w:ilvl="2">
      <w:start w:val="1"/>
      <w:numFmt w:val="lowerRoman"/>
      <w:lvlText w:val="."/>
      <w:lvlJc w:val="right"/>
      <w:pPr>
        <w:ind w:left="2880" w:hanging="180"/>
      </w:pPr>
    </w:lvl>
    <w:lvl w:ilvl="3">
      <w:start w:val="1"/>
      <w:numFmt w:val="decimal"/>
      <w:lvlText w:val="."/>
      <w:lvlJc w:val="left"/>
      <w:pPr>
        <w:ind w:left="3600" w:hanging="360"/>
      </w:pPr>
    </w:lvl>
    <w:lvl w:ilvl="4">
      <w:start w:val="1"/>
      <w:numFmt w:val="lowerLetter"/>
      <w:lvlText w:val="."/>
      <w:lvlJc w:val="left"/>
      <w:pPr>
        <w:ind w:left="4320" w:hanging="360"/>
      </w:pPr>
    </w:lvl>
    <w:lvl w:ilvl="5">
      <w:start w:val="1"/>
      <w:numFmt w:val="lowerRoman"/>
      <w:lvlText w:val="."/>
      <w:lvlJc w:val="right"/>
      <w:pPr>
        <w:ind w:left="5040" w:hanging="180"/>
      </w:pPr>
    </w:lvl>
    <w:lvl w:ilvl="6">
      <w:start w:val="1"/>
      <w:numFmt w:val="decimal"/>
      <w:lvlText w:val="."/>
      <w:lvlJc w:val="left"/>
      <w:pPr>
        <w:ind w:left="5760" w:hanging="360"/>
      </w:pPr>
    </w:lvl>
    <w:lvl w:ilvl="7">
      <w:start w:val="1"/>
      <w:numFmt w:val="lowerLetter"/>
      <w:lvlText w:val="."/>
      <w:lvlJc w:val="left"/>
      <w:pPr>
        <w:ind w:left="6480" w:hanging="360"/>
      </w:pPr>
    </w:lvl>
    <w:lvl w:ilvl="8">
      <w:start w:val="1"/>
      <w:numFmt w:val="lowerRoman"/>
      <w:lvlText w:val="."/>
      <w:lvlJc w:val="right"/>
      <w:pPr>
        <w:ind w:left="7200" w:hanging="180"/>
      </w:pPr>
    </w:lvl>
  </w:abstractNum>
  <w:num w:numId="1" w16cid:durableId="2118596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FC4F48"/>
    <w:rsid w:val="003A5774"/>
    <w:rsid w:val="007536A6"/>
    <w:rsid w:val="00FC4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6CB3E4"/>
  <w15:docId w15:val="{9D256A81-538F-466A-AC55-CA6FD0A79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Times New Roman"/>
        <w:kern w:val="3"/>
        <w:sz w:val="24"/>
        <w:szCs w:val="24"/>
        <w:lang w:val="el-GR" w:eastAsia="en-US" w:bidi="ar-SA"/>
      </w:rPr>
    </w:rPrDefault>
    <w:pPrDefault>
      <w:pPr>
        <w:autoSpaceDN w:val="0"/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80"/>
      <w:outlineLvl w:val="0"/>
    </w:pPr>
    <w:rPr>
      <w:rFonts w:ascii="Aptos Display" w:eastAsia="Times New Roman" w:hAnsi="Aptos Display"/>
      <w:color w:val="0F4761"/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160" w:after="80"/>
      <w:outlineLvl w:val="1"/>
    </w:pPr>
    <w:rPr>
      <w:rFonts w:ascii="Aptos Display" w:eastAsia="Times New Roman" w:hAnsi="Aptos Display"/>
      <w:color w:val="0F4761"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Times New Roman"/>
      <w:color w:val="0F4761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80" w:after="40"/>
      <w:outlineLvl w:val="3"/>
    </w:pPr>
    <w:rPr>
      <w:rFonts w:eastAsia="Times New Roman"/>
      <w:i/>
      <w:iCs/>
      <w:color w:val="0F4761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80" w:after="40"/>
      <w:outlineLvl w:val="4"/>
    </w:pPr>
    <w:rPr>
      <w:rFonts w:eastAsia="Times New Roman"/>
      <w:color w:val="0F4761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rFonts w:eastAsia="Times New Roman"/>
      <w:i/>
      <w:iCs/>
      <w:color w:val="595959"/>
    </w:rPr>
  </w:style>
  <w:style w:type="paragraph" w:styleId="7">
    <w:name w:val="heading 7"/>
    <w:basedOn w:val="a"/>
    <w:next w:val="a"/>
    <w:pPr>
      <w:keepNext/>
      <w:keepLines/>
      <w:spacing w:before="40" w:after="0"/>
      <w:outlineLvl w:val="6"/>
    </w:pPr>
    <w:rPr>
      <w:rFonts w:eastAsia="Times New Roman"/>
      <w:color w:val="595959"/>
    </w:rPr>
  </w:style>
  <w:style w:type="paragraph" w:styleId="8">
    <w:name w:val="heading 8"/>
    <w:basedOn w:val="a"/>
    <w:next w:val="a"/>
    <w:pPr>
      <w:keepNext/>
      <w:keepLines/>
      <w:spacing w:after="0"/>
      <w:outlineLvl w:val="7"/>
    </w:pPr>
    <w:rPr>
      <w:rFonts w:eastAsia="Times New Roman"/>
      <w:i/>
      <w:iCs/>
      <w:color w:val="272727"/>
    </w:rPr>
  </w:style>
  <w:style w:type="paragraph" w:styleId="9">
    <w:name w:val="heading 9"/>
    <w:basedOn w:val="a"/>
    <w:next w:val="a"/>
    <w:pPr>
      <w:keepNext/>
      <w:keepLines/>
      <w:spacing w:after="0"/>
      <w:outlineLvl w:val="8"/>
    </w:pPr>
    <w:rPr>
      <w:rFonts w:eastAsia="Times New Roman"/>
      <w:color w:val="2727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rPr>
      <w:rFonts w:ascii="Aptos Display" w:eastAsia="Times New Roman" w:hAnsi="Aptos Display" w:cs="Times New Roman"/>
      <w:color w:val="0F4761"/>
      <w:sz w:val="40"/>
      <w:szCs w:val="40"/>
    </w:rPr>
  </w:style>
  <w:style w:type="character" w:customStyle="1" w:styleId="2Char">
    <w:name w:val="Επικεφαλίδα 2 Char"/>
    <w:basedOn w:val="a0"/>
    <w:rPr>
      <w:rFonts w:ascii="Aptos Display" w:eastAsia="Times New Roman" w:hAnsi="Aptos Display" w:cs="Times New Roman"/>
      <w:color w:val="0F4761"/>
      <w:sz w:val="32"/>
      <w:szCs w:val="32"/>
    </w:rPr>
  </w:style>
  <w:style w:type="character" w:customStyle="1" w:styleId="3Char">
    <w:name w:val="Επικεφαλίδα 3 Char"/>
    <w:basedOn w:val="a0"/>
    <w:rPr>
      <w:rFonts w:eastAsia="Times New Roman" w:cs="Times New Roman"/>
      <w:color w:val="0F4761"/>
      <w:sz w:val="28"/>
      <w:szCs w:val="28"/>
    </w:rPr>
  </w:style>
  <w:style w:type="character" w:customStyle="1" w:styleId="4Char">
    <w:name w:val="Επικεφαλίδα 4 Char"/>
    <w:basedOn w:val="a0"/>
    <w:rPr>
      <w:rFonts w:eastAsia="Times New Roman" w:cs="Times New Roman"/>
      <w:i/>
      <w:iCs/>
      <w:color w:val="0F4761"/>
    </w:rPr>
  </w:style>
  <w:style w:type="character" w:customStyle="1" w:styleId="5Char">
    <w:name w:val="Επικεφαλίδα 5 Char"/>
    <w:basedOn w:val="a0"/>
    <w:rPr>
      <w:rFonts w:eastAsia="Times New Roman" w:cs="Times New Roman"/>
      <w:color w:val="0F4761"/>
    </w:rPr>
  </w:style>
  <w:style w:type="character" w:customStyle="1" w:styleId="6Char">
    <w:name w:val="Επικεφαλίδα 6 Char"/>
    <w:basedOn w:val="a0"/>
    <w:rPr>
      <w:rFonts w:eastAsia="Times New Roman" w:cs="Times New Roman"/>
      <w:i/>
      <w:iCs/>
      <w:color w:val="595959"/>
    </w:rPr>
  </w:style>
  <w:style w:type="character" w:customStyle="1" w:styleId="7Char">
    <w:name w:val="Επικεφαλίδα 7 Char"/>
    <w:basedOn w:val="a0"/>
    <w:rPr>
      <w:rFonts w:eastAsia="Times New Roman" w:cs="Times New Roman"/>
      <w:color w:val="595959"/>
    </w:rPr>
  </w:style>
  <w:style w:type="character" w:customStyle="1" w:styleId="8Char">
    <w:name w:val="Επικεφαλίδα 8 Char"/>
    <w:basedOn w:val="a0"/>
    <w:rPr>
      <w:rFonts w:eastAsia="Times New Roman" w:cs="Times New Roman"/>
      <w:i/>
      <w:iCs/>
      <w:color w:val="272727"/>
    </w:rPr>
  </w:style>
  <w:style w:type="character" w:customStyle="1" w:styleId="9Char">
    <w:name w:val="Επικεφαλίδα 9 Char"/>
    <w:basedOn w:val="a0"/>
    <w:rPr>
      <w:rFonts w:eastAsia="Times New Roman" w:cs="Times New Roman"/>
      <w:color w:val="272727"/>
    </w:rPr>
  </w:style>
  <w:style w:type="paragraph" w:styleId="a3">
    <w:name w:val="Title"/>
    <w:basedOn w:val="a"/>
    <w:next w:val="a"/>
    <w:uiPriority w:val="10"/>
    <w:qFormat/>
    <w:pPr>
      <w:spacing w:after="80" w:line="240" w:lineRule="auto"/>
      <w:contextualSpacing/>
    </w:pPr>
    <w:rPr>
      <w:rFonts w:ascii="Aptos Display" w:eastAsia="Times New Roman" w:hAnsi="Aptos Display"/>
      <w:spacing w:val="-10"/>
      <w:sz w:val="56"/>
      <w:szCs w:val="56"/>
    </w:rPr>
  </w:style>
  <w:style w:type="character" w:customStyle="1" w:styleId="Char">
    <w:name w:val="Τίτλος Char"/>
    <w:basedOn w:val="a0"/>
    <w:rPr>
      <w:rFonts w:ascii="Aptos Display" w:eastAsia="Times New Roman" w:hAnsi="Aptos Display" w:cs="Times New Roman"/>
      <w:spacing w:val="-10"/>
      <w:kern w:val="3"/>
      <w:sz w:val="56"/>
      <w:szCs w:val="56"/>
    </w:rPr>
  </w:style>
  <w:style w:type="paragraph" w:styleId="a4">
    <w:name w:val="Subtitle"/>
    <w:basedOn w:val="a"/>
    <w:next w:val="a"/>
    <w:uiPriority w:val="11"/>
    <w:qFormat/>
    <w:rPr>
      <w:rFonts w:eastAsia="Times New Roman"/>
      <w:color w:val="595959"/>
      <w:spacing w:val="15"/>
      <w:sz w:val="28"/>
      <w:szCs w:val="28"/>
    </w:rPr>
  </w:style>
  <w:style w:type="character" w:customStyle="1" w:styleId="Char0">
    <w:name w:val="Υπότιτλος Char"/>
    <w:basedOn w:val="a0"/>
    <w:rPr>
      <w:rFonts w:eastAsia="Times New Roman" w:cs="Times New Roman"/>
      <w:color w:val="595959"/>
      <w:spacing w:val="15"/>
      <w:sz w:val="28"/>
      <w:szCs w:val="28"/>
    </w:rPr>
  </w:style>
  <w:style w:type="paragraph" w:styleId="a5">
    <w:name w:val="Quote"/>
    <w:basedOn w:val="a"/>
    <w:next w:val="a"/>
    <w:pPr>
      <w:spacing w:before="160"/>
      <w:jc w:val="center"/>
    </w:pPr>
    <w:rPr>
      <w:i/>
      <w:iCs/>
      <w:color w:val="404040"/>
    </w:rPr>
  </w:style>
  <w:style w:type="character" w:customStyle="1" w:styleId="Char1">
    <w:name w:val="Απόσπασμα Char"/>
    <w:basedOn w:val="a0"/>
    <w:rPr>
      <w:i/>
      <w:iCs/>
      <w:color w:val="404040"/>
    </w:rPr>
  </w:style>
  <w:style w:type="paragraph" w:styleId="a6">
    <w:name w:val="List Paragraph"/>
    <w:basedOn w:val="a"/>
    <w:pPr>
      <w:ind w:left="720"/>
      <w:contextualSpacing/>
    </w:pPr>
  </w:style>
  <w:style w:type="character" w:styleId="a7">
    <w:name w:val="Intense Emphasis"/>
    <w:basedOn w:val="a0"/>
    <w:rPr>
      <w:i/>
      <w:iCs/>
      <w:color w:val="0F4761"/>
    </w:rPr>
  </w:style>
  <w:style w:type="paragraph" w:styleId="a8">
    <w:name w:val="Intense Quote"/>
    <w:basedOn w:val="a"/>
    <w:next w:val="a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Char2">
    <w:name w:val="Έντονο απόσπ. Char"/>
    <w:basedOn w:val="a0"/>
    <w:rPr>
      <w:i/>
      <w:iCs/>
      <w:color w:val="0F4761"/>
    </w:rPr>
  </w:style>
  <w:style w:type="character" w:styleId="a9">
    <w:name w:val="Intense Reference"/>
    <w:basedOn w:val="a0"/>
    <w:rPr>
      <w:b/>
      <w:bCs/>
      <w:smallCaps/>
      <w:color w:val="0F4761"/>
      <w:spacing w:val="5"/>
    </w:rPr>
  </w:style>
  <w:style w:type="paragraph" w:styleId="aa">
    <w:name w:val="header"/>
    <w:basedOn w:val="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</w:style>
  <w:style w:type="paragraph" w:styleId="ab">
    <w:name w:val="footer"/>
    <w:basedOn w:val="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107</Words>
  <Characters>581</Characters>
  <Application>Microsoft Office Word</Application>
  <DocSecurity>0</DocSecurity>
  <Lines>4</Lines>
  <Paragraphs>1</Paragraphs>
  <ScaleCrop>false</ScaleCrop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roula t</dc:creator>
  <dc:description/>
  <cp:lastModifiedBy>Georgios Tsompanakis</cp:lastModifiedBy>
  <cp:revision>2</cp:revision>
  <dcterms:created xsi:type="dcterms:W3CDTF">2025-04-02T17:07:00Z</dcterms:created>
  <dcterms:modified xsi:type="dcterms:W3CDTF">2025-04-02T17:07:00Z</dcterms:modified>
</cp:coreProperties>
</file>